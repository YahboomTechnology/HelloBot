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0"/>
        </w:numPr>
        <w:ind w:leftChars="0"/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OLE_LINK4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8-1.Avoid_infrared</w:t>
      </w:r>
    </w:p>
    <w:bookmarkEnd w:id="0"/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1.Preparation</w:t>
      </w:r>
    </w:p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1.You should learn about the position of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module in the body of hello</w:t>
      </w:r>
      <w:r>
        <w:rPr>
          <w:rFonts w:hint="default" w:ascii="Arial" w:hAnsi="Arial" w:eastAsia="宋体" w:cs="Arial"/>
          <w:b w:val="0"/>
          <w:bCs w:val="0"/>
          <w:sz w:val="24"/>
          <w:szCs w:val="24"/>
        </w:rPr>
        <w:t>bot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2.You should learn about the principle of the </w:t>
      </w:r>
      <w:bookmarkStart w:id="1" w:name="OLE_LINK5"/>
      <w:bookmarkStart w:id="2" w:name="OLE_LINK8"/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bookmarkEnd w:id="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bookmarkEnd w:id="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63975" cy="323850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8-1-1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drawing>
          <wp:inline distT="0" distB="0" distL="114300" distR="114300">
            <wp:extent cx="2999740" cy="2505075"/>
            <wp:effectExtent l="0" t="0" r="10160" b="9525"/>
            <wp:docPr id="9" name="图片 9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8-1-2 </w:t>
      </w:r>
      <w:bookmarkStart w:id="3" w:name="OLE_LINK3"/>
      <w:r>
        <w:rPr>
          <w:rFonts w:hint="default" w:ascii="Arial" w:hAnsi="Arial" w:eastAsia="黑体" w:cs="Arial"/>
          <w:sz w:val="24"/>
          <w:szCs w:val="24"/>
          <w:lang w:val="en-US" w:eastAsia="zh-CN"/>
        </w:rPr>
        <w:t>RJ45 interface</w:t>
      </w:r>
      <w:bookmarkEnd w:id="3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of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76775" cy="5406390"/>
            <wp:effectExtent l="0" t="0" r="952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(b)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obstacle avoidance probe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 8-1-2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there is an obstacle in front,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indicator light is on,</w:t>
      </w:r>
      <w:r>
        <w:rPr>
          <w:rFonts w:hint="default" w:ascii="Arial" w:hAnsi="Arial" w:cs="Arial" w:eastAsiaTheme="majorEastAsia"/>
          <w:b w:val="0"/>
          <w:bCs w:val="0"/>
          <w:sz w:val="24"/>
          <w:szCs w:val="24"/>
          <w:lang w:val="en-US" w:eastAsia="zh-CN"/>
        </w:rPr>
        <w:t xml:space="preserve"> 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hen there is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not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 obstacle in front,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indicator light is off.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8-1-3 about wiring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8-1-4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878455"/>
            <wp:effectExtent l="0" t="0" r="8255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8-1-5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schematic of motor drive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8-1-6 </w:t>
      </w:r>
      <w:bookmarkStart w:id="4" w:name="OLE_LINK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PCA9685PW</w:t>
      </w:r>
      <w:bookmarkEnd w:id="4"/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8-1-7</w:t>
      </w:r>
      <w:bookmarkStart w:id="5" w:name="OLE_LINK9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</w:t>
      </w:r>
      <w:bookmarkStart w:id="6" w:name="OLE_LINK6"/>
      <w:r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  <w:t>Pins of Micro:bit</w:t>
      </w:r>
      <w:bookmarkEnd w:id="5"/>
      <w:bookmarkEnd w:id="6"/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From the schematic diagram. You can see that Pin _Trig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SCL) is connected to P3 </w:t>
      </w:r>
      <w:bookmarkStart w:id="7" w:name="OLE_LINK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of Micro:bit</w:t>
      </w:r>
      <w:bookmarkEnd w:id="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Pin_Echo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SDA) connected to P4 of Micro:bit.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PCA9685PW connects micro:bit P19 and P20 pins for I2C communication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 xml:space="preserve">: </w:t>
      </w:r>
    </w:p>
    <w:p>
      <w:pPr>
        <w:jc w:val="left"/>
        <w:rPr>
          <w:rFonts w:hint="default" w:ascii="Arial" w:hAnsi="Arial" w:cs="Arial"/>
          <w:bCs/>
          <w:sz w:val="24"/>
          <w:szCs w:val="24"/>
        </w:rPr>
      </w:pPr>
      <w:r>
        <w:rPr>
          <w:rFonts w:hint="default" w:ascii="Arial" w:hAnsi="Arial" w:cs="Arial"/>
          <w:bCs/>
          <w:sz w:val="24"/>
          <w:szCs w:val="24"/>
        </w:rPr>
        <w:t xml:space="preserve">The basic principle of the infrared sensor to avoid obstacles is to use the reflective nature of the object. Within a certain range,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i</w:t>
      </w:r>
      <w:r>
        <w:rPr>
          <w:rFonts w:hint="default" w:ascii="Arial" w:hAnsi="Arial" w:cs="Arial"/>
          <w:bCs/>
          <w:sz w:val="24"/>
          <w:szCs w:val="24"/>
        </w:rPr>
        <w:t xml:space="preserve">f there is an obstacle, the infrared rays will encounter obstacle and will be reflected to reach the sensor receiving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pin</w:t>
      </w:r>
      <w:r>
        <w:rPr>
          <w:rFonts w:hint="default" w:ascii="Arial" w:hAnsi="Arial" w:cs="Arial"/>
          <w:bCs/>
          <w:sz w:val="24"/>
          <w:szCs w:val="24"/>
        </w:rPr>
        <w:t>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! Note: 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br w:type="textWrapping"/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The infrared obstacle avoidance sensor use pins P3 and P4 of micro:bit . They are multiplexed with the pins of the micro:bit LED dot matrix. Before using these functions, we can use microbit.display.off() to turn off the micro:bit LED dot matrix display.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</w:pPr>
      <w:bookmarkStart w:id="8" w:name="_GoBack"/>
      <w:bookmarkEnd w:id="8"/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Note: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The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 w:val="0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/>
          <w:color w:val="auto"/>
          <w:sz w:val="24"/>
          <w:szCs w:val="24"/>
          <w:lang w:val="en-US" w:eastAsia="zh-CN"/>
        </w:rPr>
        <w:t xml:space="preserve">In this experiment, we will study how to make HelloBot realize 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 function.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3.Programming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3.1 Programming online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ou can enter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u w:val="none"/>
          <w:lang w:val="en-US" w:eastAsia="zh-CN"/>
          <w14:textFill>
            <w14:solidFill>
              <w14:schemeClr w14:val="accent5"/>
            </w14:solidFill>
          </w14:textFill>
        </w:rPr>
        <w:t>http://python.microbit.org/v/1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online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3.2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offline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1) 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685800" cy="9144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2) After entering the programming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5278755"/>
            <wp:effectExtent l="0" t="0" r="8255" b="171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422140"/>
            <wp:effectExtent l="0" t="0" r="8255" b="165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417060"/>
            <wp:effectExtent l="0" t="0" r="8255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302760"/>
            <wp:effectExtent l="0" t="0" r="825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254375"/>
            <wp:effectExtent l="0" t="0" r="8255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8-1-8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You need to make sure that the micro:bit development board is connected to the computer. Then you should click on the download in the lower left corner as shown in 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8-1-9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to download the program to micro:bit.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3115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8-1-9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5.Phenomenon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After the code is uploaded. </w:t>
      </w:r>
      <w:r>
        <w:rPr>
          <w:rFonts w:hint="default" w:ascii="Arial" w:hAnsi="Arial" w:cs="Arial"/>
          <w:sz w:val="24"/>
          <w:szCs w:val="24"/>
          <w:lang w:val="en-US" w:eastAsia="zh-CN"/>
        </w:rPr>
        <w:t>Y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ou can see that if there is an obstacle in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cs="Arial"/>
          <w:sz w:val="24"/>
          <w:szCs w:val="24"/>
          <w:lang w:eastAsia="zh-CN"/>
        </w:rPr>
        <w:t>right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in place to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avoid the obstacle; if there is an obstacle in the left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>turn right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to avoid the obstacle; if there is an obstacle in the </w:t>
      </w:r>
      <w:r>
        <w:rPr>
          <w:rFonts w:hint="default" w:ascii="Arial" w:hAnsi="Arial" w:cs="Arial"/>
          <w:sz w:val="24"/>
          <w:szCs w:val="24"/>
          <w:lang w:val="en-US" w:eastAsia="zh-CN"/>
        </w:rPr>
        <w:t>right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left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cs="Arial"/>
          <w:sz w:val="24"/>
          <w:szCs w:val="24"/>
          <w:lang w:eastAsia="zh-CN"/>
        </w:rPr>
        <w:t>to avoid the obstacle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cs="Arial"/>
          <w:sz w:val="24"/>
          <w:szCs w:val="24"/>
          <w:lang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45660" cy="4683125"/>
            <wp:effectExtent l="0" t="0" r="254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8-1-10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743710" cy="266065"/>
          <wp:effectExtent l="0" t="0" r="8890" b="63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43710" cy="2660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71E3E59"/>
    <w:rsid w:val="080E11F7"/>
    <w:rsid w:val="08B940D3"/>
    <w:rsid w:val="098A2EA3"/>
    <w:rsid w:val="09F130E8"/>
    <w:rsid w:val="0DA02381"/>
    <w:rsid w:val="107B3F8E"/>
    <w:rsid w:val="12DC09DC"/>
    <w:rsid w:val="15E805EF"/>
    <w:rsid w:val="18965BCA"/>
    <w:rsid w:val="1ACD7CC2"/>
    <w:rsid w:val="1E8F3B84"/>
    <w:rsid w:val="1F2A33BB"/>
    <w:rsid w:val="21135576"/>
    <w:rsid w:val="221434D7"/>
    <w:rsid w:val="226852D9"/>
    <w:rsid w:val="23013578"/>
    <w:rsid w:val="238D594D"/>
    <w:rsid w:val="25B8702A"/>
    <w:rsid w:val="274174EB"/>
    <w:rsid w:val="28FA2C0A"/>
    <w:rsid w:val="2A067668"/>
    <w:rsid w:val="2BC43AB4"/>
    <w:rsid w:val="336E51E8"/>
    <w:rsid w:val="34837E87"/>
    <w:rsid w:val="377E0880"/>
    <w:rsid w:val="3DB96CDC"/>
    <w:rsid w:val="47C91BDE"/>
    <w:rsid w:val="4A621E1C"/>
    <w:rsid w:val="4D5D1D01"/>
    <w:rsid w:val="4EBA6ACD"/>
    <w:rsid w:val="513E4954"/>
    <w:rsid w:val="527B1B74"/>
    <w:rsid w:val="54072B33"/>
    <w:rsid w:val="56054235"/>
    <w:rsid w:val="562B4AD9"/>
    <w:rsid w:val="5AFC0FC0"/>
    <w:rsid w:val="5D702863"/>
    <w:rsid w:val="5E046CAF"/>
    <w:rsid w:val="61FB11C8"/>
    <w:rsid w:val="62576E64"/>
    <w:rsid w:val="640F3081"/>
    <w:rsid w:val="64975A9F"/>
    <w:rsid w:val="65400027"/>
    <w:rsid w:val="65FD3B08"/>
    <w:rsid w:val="68044BD1"/>
    <w:rsid w:val="693C23F5"/>
    <w:rsid w:val="6BEC7489"/>
    <w:rsid w:val="6D535020"/>
    <w:rsid w:val="6DC747BA"/>
    <w:rsid w:val="704947AB"/>
    <w:rsid w:val="77B16DDC"/>
    <w:rsid w:val="785922B2"/>
    <w:rsid w:val="793E34EE"/>
    <w:rsid w:val="7A863B53"/>
    <w:rsid w:val="7B231F04"/>
    <w:rsid w:val="7DE4118D"/>
    <w:rsid w:val="7E0F3228"/>
    <w:rsid w:val="7E713606"/>
    <w:rsid w:val="7F7717AF"/>
    <w:rsid w:val="7FFD62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8</Pages>
  <Words>831</Words>
  <Characters>1135</Characters>
  <Lines>0</Lines>
  <Paragraphs>0</Paragraphs>
  <ScaleCrop>false</ScaleCrop>
  <LinksUpToDate>false</LinksUpToDate>
  <CharactersWithSpaces>1175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2020-06-13T02:35:58Z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