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5DCE4" w:themeColor="text2" w:themeTint="33"/>
  <w:body>
    <w:p w:rsidR="005E34A9" w:rsidRDefault="00BC133F">
      <w:pPr>
        <w:numPr>
          <w:ilvl w:val="1"/>
          <w:numId w:val="1"/>
        </w:num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Light up a colorful water lights on body of robot</w:t>
      </w:r>
    </w:p>
    <w:p w:rsidR="005E34A9" w:rsidRDefault="005E34A9">
      <w:pPr>
        <w:jc w:val="left"/>
        <w:rPr>
          <w:rFonts w:ascii="Arial" w:eastAsia="宋体" w:hAnsi="Arial" w:cs="Arial"/>
          <w:b/>
          <w:bCs/>
          <w:sz w:val="24"/>
        </w:rPr>
      </w:pPr>
    </w:p>
    <w:p w:rsidR="005E34A9" w:rsidRDefault="00BC133F">
      <w:pPr>
        <w:jc w:val="left"/>
        <w:rPr>
          <w:rFonts w:ascii="Arial" w:eastAsia="宋体" w:hAnsi="Arial" w:cs="Arial"/>
          <w:b/>
          <w:bCs/>
          <w:sz w:val="24"/>
        </w:rPr>
      </w:pPr>
      <w:bookmarkStart w:id="0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bookmarkEnd w:id="0"/>
    <w:p w:rsidR="005E34A9" w:rsidRDefault="00BC133F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1.You should learn about the position of the colorful lights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5E34A9" w:rsidRDefault="00BC133F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 pins connected to the colorful lights in the schematic.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154045" cy="3640455"/>
            <wp:effectExtent l="0" t="0" r="8255" b="17145"/>
            <wp:docPr id="2" name="图片 2" descr="车身流水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车身流水灯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9" w:rsidRDefault="00BC133F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1-1-1 </w:t>
      </w:r>
      <w:r>
        <w:rPr>
          <w:rFonts w:ascii="Arial" w:eastAsia="宋体" w:hAnsi="Arial" w:cs="Arial"/>
          <w:sz w:val="24"/>
        </w:rPr>
        <w:t xml:space="preserve">colorful lights on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（</w:t>
      </w:r>
      <w:r>
        <w:rPr>
          <w:rFonts w:ascii="Arial" w:eastAsia="宋体" w:hAnsi="Arial" w:cs="Arial"/>
          <w:sz w:val="24"/>
        </w:rPr>
        <w:t>back</w:t>
      </w:r>
      <w:r>
        <w:rPr>
          <w:rFonts w:ascii="Arial" w:eastAsia="宋体" w:hAnsi="Arial" w:cs="Arial"/>
          <w:sz w:val="24"/>
        </w:rPr>
        <w:t>）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3082290" cy="3170555"/>
            <wp:effectExtent l="0" t="0" r="3810" b="10795"/>
            <wp:docPr id="4" name="图片 4" descr="E55$H1KR5@HL69%PXGH))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55$H1KR5@HL69%PXGH))A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9" w:rsidRDefault="00BC133F">
      <w:pPr>
        <w:ind w:firstLine="420"/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lastRenderedPageBreak/>
        <w:t xml:space="preserve"> 1-1-2 </w:t>
      </w:r>
      <w:r>
        <w:rPr>
          <w:rFonts w:ascii="Arial" w:eastAsia="宋体" w:hAnsi="Arial" w:cs="Arial"/>
          <w:sz w:val="24"/>
        </w:rPr>
        <w:t xml:space="preserve">colorful lights on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</w:p>
    <w:p w:rsidR="005E34A9" w:rsidRDefault="00BC133F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We can make different colors of light and brightness by programming.</w:t>
      </w:r>
    </w:p>
    <w:p w:rsidR="005E34A9" w:rsidRDefault="00BC133F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865" cy="1303655"/>
            <wp:effectExtent l="0" t="0" r="698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4A9" w:rsidRDefault="00BC133F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1-1-3 </w:t>
      </w:r>
      <w:bookmarkStart w:id="1" w:name="OLE_LINK5"/>
      <w:r>
        <w:rPr>
          <w:rFonts w:ascii="Arial" w:eastAsia="宋体" w:hAnsi="Arial" w:cs="Arial"/>
          <w:sz w:val="24"/>
        </w:rPr>
        <w:t>schematic</w:t>
      </w:r>
      <w:bookmarkEnd w:id="1"/>
    </w:p>
    <w:p w:rsidR="005E34A9" w:rsidRDefault="00BC133F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247515" cy="3891280"/>
            <wp:effectExtent l="0" t="0" r="635" b="13970"/>
            <wp:docPr id="13" name="图片 13" descr="IMG_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058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9" w:rsidRDefault="00BC133F">
      <w:pPr>
        <w:ind w:firstLine="420"/>
        <w:jc w:val="center"/>
        <w:rPr>
          <w:rFonts w:ascii="Arial" w:eastAsia="黑体" w:hAnsi="Arial" w:cs="Arial"/>
          <w:sz w:val="24"/>
        </w:rPr>
      </w:pPr>
      <w:bookmarkStart w:id="2" w:name="OLE_LINK2"/>
      <w:r>
        <w:rPr>
          <w:rFonts w:ascii="Arial" w:eastAsia="黑体" w:hAnsi="Arial" w:cs="Arial"/>
          <w:sz w:val="24"/>
        </w:rPr>
        <w:t>1-1-</w:t>
      </w:r>
      <w:proofErr w:type="gramStart"/>
      <w:r>
        <w:rPr>
          <w:rFonts w:ascii="Arial" w:eastAsia="黑体" w:hAnsi="Arial" w:cs="Arial"/>
          <w:sz w:val="24"/>
        </w:rPr>
        <w:t>4  Pins</w:t>
      </w:r>
      <w:proofErr w:type="gramEnd"/>
      <w:r>
        <w:rPr>
          <w:rFonts w:ascii="Arial" w:eastAsia="黑体" w:hAnsi="Arial" w:cs="Arial"/>
          <w:sz w:val="24"/>
        </w:rPr>
        <w:t xml:space="preserve"> of </w:t>
      </w:r>
      <w:proofErr w:type="spellStart"/>
      <w:r>
        <w:rPr>
          <w:rFonts w:ascii="Arial" w:eastAsia="黑体" w:hAnsi="Arial" w:cs="Arial"/>
          <w:sz w:val="24"/>
        </w:rPr>
        <w:t>Micro:bit</w:t>
      </w:r>
      <w:proofErr w:type="spellEnd"/>
    </w:p>
    <w:p w:rsidR="005E34A9" w:rsidRDefault="00BC133F">
      <w:pPr>
        <w:jc w:val="left"/>
        <w:rPr>
          <w:rFonts w:ascii="Arial" w:eastAsia="宋体" w:hAnsi="Arial" w:cs="Arial"/>
          <w:sz w:val="24"/>
        </w:rPr>
      </w:pPr>
      <w:bookmarkStart w:id="3" w:name="OLE_LINK3"/>
      <w:bookmarkEnd w:id="2"/>
      <w:r>
        <w:rPr>
          <w:rFonts w:ascii="Arial" w:eastAsia="宋体" w:hAnsi="Arial" w:cs="Arial"/>
          <w:sz w:val="24"/>
        </w:rPr>
        <w:t xml:space="preserve">From the schematic diagram in P1-1-3, you can see that </w:t>
      </w:r>
      <w:r>
        <w:rPr>
          <w:rFonts w:ascii="Arial" w:eastAsia="宋体" w:hAnsi="Arial" w:cs="Arial"/>
          <w:sz w:val="24"/>
        </w:rPr>
        <w:t xml:space="preserve">the colorful lights is connected to the P16 of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bookmarkEnd w:id="3"/>
    <w:p w:rsidR="005E34A9" w:rsidRDefault="00BC133F">
      <w:pPr>
        <w:jc w:val="left"/>
        <w:rPr>
          <w:rFonts w:ascii="Arial" w:eastAsia="宋体" w:hAnsi="Arial" w:cs="Arial"/>
          <w:sz w:val="24"/>
        </w:rPr>
      </w:pPr>
      <w:proofErr w:type="spellStart"/>
      <w:r>
        <w:rPr>
          <w:rFonts w:ascii="Arial" w:eastAsia="宋体" w:hAnsi="Arial" w:cs="Arial"/>
          <w:sz w:val="24"/>
        </w:rPr>
        <w:t>Note</w:t>
      </w:r>
      <w:proofErr w:type="gramStart"/>
      <w:r>
        <w:rPr>
          <w:rFonts w:ascii="Arial" w:eastAsia="宋体" w:hAnsi="Arial" w:cs="Arial"/>
          <w:sz w:val="24"/>
        </w:rPr>
        <w:t>:In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the bottom layer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package has been set parameter</w:t>
      </w:r>
      <w:r>
        <w:rPr>
          <w:rFonts w:ascii="Arial" w:eastAsia="宋体" w:hAnsi="Arial" w:cs="Arial" w:hint="eastAsia"/>
          <w:sz w:val="24"/>
        </w:rPr>
        <w:t xml:space="preserve"> </w:t>
      </w:r>
      <w:r>
        <w:rPr>
          <w:rFonts w:ascii="Arial" w:eastAsia="宋体" w:hAnsi="Arial" w:cs="Arial"/>
          <w:sz w:val="24"/>
        </w:rPr>
        <w:t>for the user, you can directly drag the colorful lights building blocks.</w:t>
      </w:r>
    </w:p>
    <w:p w:rsidR="005E34A9" w:rsidRDefault="005E34A9">
      <w:pPr>
        <w:jc w:val="left"/>
        <w:rPr>
          <w:rFonts w:ascii="Arial" w:eastAsia="宋体" w:hAnsi="Arial" w:cs="Arial"/>
          <w:sz w:val="24"/>
        </w:rPr>
      </w:pPr>
    </w:p>
    <w:p w:rsidR="005E34A9" w:rsidRDefault="00BC133F">
      <w:pPr>
        <w:numPr>
          <w:ilvl w:val="0"/>
          <w:numId w:val="2"/>
        </w:num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Learning goals</w:t>
      </w:r>
    </w:p>
    <w:p w:rsidR="005E34A9" w:rsidRDefault="00BC133F">
      <w:pPr>
        <w:jc w:val="left"/>
        <w:rPr>
          <w:rFonts w:ascii="Arial" w:eastAsia="楷体" w:hAnsi="Arial" w:cs="Arial"/>
          <w:sz w:val="24"/>
        </w:rPr>
      </w:pPr>
      <w:r>
        <w:rPr>
          <w:rFonts w:ascii="Arial" w:eastAsia="楷体" w:hAnsi="Arial" w:cs="Arial"/>
          <w:sz w:val="24"/>
        </w:rPr>
        <w:t>The colorful lights is a combinat</w:t>
      </w:r>
      <w:r>
        <w:rPr>
          <w:rFonts w:ascii="Arial" w:eastAsia="楷体" w:hAnsi="Arial" w:cs="Arial"/>
          <w:sz w:val="24"/>
        </w:rPr>
        <w:t xml:space="preserve">ion of three colors of red (R), green (G), and blue (B). The controller can control the output and the brightness of each color to achieve a combination of different colors. </w:t>
      </w:r>
    </w:p>
    <w:p w:rsidR="005E34A9" w:rsidRDefault="00BC133F">
      <w:pPr>
        <w:jc w:val="left"/>
        <w:rPr>
          <w:rFonts w:ascii="Arial" w:eastAsia="楷体" w:hAnsi="Arial" w:cs="Arial"/>
          <w:sz w:val="24"/>
        </w:rPr>
      </w:pPr>
      <w:proofErr w:type="spellStart"/>
      <w:r>
        <w:rPr>
          <w:rFonts w:ascii="Arial" w:eastAsia="楷体" w:hAnsi="Arial" w:cs="Arial"/>
          <w:sz w:val="24"/>
        </w:rPr>
        <w:t>HelloBot</w:t>
      </w:r>
      <w:proofErr w:type="spellEnd"/>
      <w:r>
        <w:rPr>
          <w:rFonts w:ascii="Arial" w:eastAsia="楷体" w:hAnsi="Arial" w:cs="Arial"/>
          <w:sz w:val="24"/>
        </w:rPr>
        <w:t xml:space="preserve"> body possess four colorful lights, this course we will study how to </w:t>
      </w:r>
      <w:r>
        <w:rPr>
          <w:rFonts w:ascii="Arial" w:eastAsia="楷体" w:hAnsi="Arial" w:cs="Arial"/>
          <w:sz w:val="24"/>
        </w:rPr>
        <w:t>light a colorful light on the body by programming.</w:t>
      </w:r>
    </w:p>
    <w:p w:rsidR="005E34A9" w:rsidRDefault="005E34A9">
      <w:pPr>
        <w:jc w:val="left"/>
        <w:rPr>
          <w:rFonts w:ascii="Arial" w:eastAsia="宋体" w:hAnsi="Arial" w:cs="Arial"/>
          <w:b/>
          <w:bCs/>
          <w:sz w:val="24"/>
        </w:rPr>
      </w:pPr>
    </w:p>
    <w:p w:rsidR="005E34A9" w:rsidRDefault="00BC133F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5E34A9" w:rsidRDefault="00BC133F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lastRenderedPageBreak/>
        <w:t>3.1 Programming online</w:t>
      </w:r>
    </w:p>
    <w:p w:rsidR="005E34A9" w:rsidRDefault="00BC133F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:bi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bCs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5E34A9" w:rsidRDefault="00BC133F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5E34A9" w:rsidRDefault="00BC133F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5E34A9" w:rsidRDefault="00BC133F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4A9" w:rsidRDefault="00BC133F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5E34A9" w:rsidRDefault="00BC133F">
      <w:pPr>
        <w:jc w:val="left"/>
        <w:rPr>
          <w:rFonts w:ascii="Arial" w:eastAsia="微软雅黑" w:hAnsi="Arial" w:cs="Arial"/>
          <w:b/>
          <w:bCs/>
          <w:color w:val="FF0000"/>
          <w:sz w:val="24"/>
        </w:rPr>
      </w:pPr>
      <w:r>
        <w:rPr>
          <w:rFonts w:ascii="Arial" w:eastAsia="微软雅黑" w:hAnsi="Arial" w:cs="Arial"/>
          <w:b/>
          <w:bCs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 w:rsidR="005E34A9" w:rsidRDefault="00BC133F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noProof/>
          <w:sz w:val="24"/>
        </w:rPr>
        <w:drawing>
          <wp:inline distT="0" distB="0" distL="114300" distR="114300">
            <wp:extent cx="5270500" cy="1337310"/>
            <wp:effectExtent l="0" t="0" r="6350" b="15240"/>
            <wp:docPr id="1" name="图片 1" descr="1-1.Light up a colorful water light on body of rob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.Light up a colorful water light on body of robo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A9" w:rsidRDefault="00BC133F">
      <w:pPr>
        <w:jc w:val="center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黑体" w:hAnsi="Arial" w:cs="Arial"/>
          <w:sz w:val="24"/>
        </w:rPr>
        <w:t xml:space="preserve"> 1-1-5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5E34A9" w:rsidRDefault="00BC133F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</w:t>
      </w:r>
      <w:bookmarkStart w:id="4" w:name="OLE_LINK1"/>
      <w:r>
        <w:rPr>
          <w:rFonts w:ascii="Arial" w:eastAsia="宋体" w:hAnsi="Arial" w:cs="Arial"/>
          <w:sz w:val="24"/>
          <w:shd w:val="clear" w:color="auto" w:fill="FFFFFF"/>
        </w:rPr>
        <w:t>shown in the following figure</w:t>
      </w:r>
      <w:bookmarkEnd w:id="4"/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5E34A9" w:rsidRDefault="00FA21AE">
      <w:pPr>
        <w:jc w:val="left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CB503C0" wp14:editId="0572D0B3">
            <wp:extent cx="5274310" cy="3773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1-1-6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9230" cy="4281170"/>
            <wp:effectExtent l="0" t="0" r="7620" b="50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4A9" w:rsidRDefault="00BC133F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1-1-7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71135" cy="3502660"/>
            <wp:effectExtent l="0" t="0" r="5715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1-1-8</w:t>
      </w:r>
    </w:p>
    <w:p w:rsidR="005E34A9" w:rsidRDefault="00BC133F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5E34A9" w:rsidRDefault="00BC133F">
      <w:pPr>
        <w:ind w:firstLine="420"/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1-1-9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6690" cy="3521075"/>
            <wp:effectExtent l="0" t="0" r="10160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4A9" w:rsidRDefault="00BC133F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1-1-9</w:t>
      </w:r>
    </w:p>
    <w:p w:rsidR="005E34A9" w:rsidRDefault="005E34A9">
      <w:pPr>
        <w:ind w:firstLine="420"/>
        <w:jc w:val="left"/>
        <w:rPr>
          <w:rFonts w:ascii="Arial" w:hAnsi="Arial" w:cs="Arial"/>
          <w:sz w:val="24"/>
        </w:rPr>
      </w:pPr>
    </w:p>
    <w:p w:rsidR="005E34A9" w:rsidRDefault="00BC133F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5E34A9" w:rsidRDefault="00BC133F">
      <w:pPr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After the code is uploaded. You can see that the colorful lamps in the lower right corner of the </w:t>
      </w:r>
      <w:proofErr w:type="spellStart"/>
      <w:r>
        <w:rPr>
          <w:rFonts w:ascii="Arial" w:hAnsi="Arial" w:cs="Arial"/>
          <w:sz w:val="24"/>
        </w:rPr>
        <w:t>HelloBot</w:t>
      </w:r>
      <w:proofErr w:type="spellEnd"/>
      <w:r>
        <w:rPr>
          <w:rFonts w:ascii="Arial" w:hAnsi="Arial" w:cs="Arial"/>
          <w:sz w:val="24"/>
        </w:rPr>
        <w:t xml:space="preserve"> emit red light. In addition, you can also modify the program to choose to light up different lights and emit differe</w:t>
      </w:r>
      <w:r>
        <w:rPr>
          <w:rFonts w:ascii="Arial" w:hAnsi="Arial" w:cs="Arial"/>
          <w:sz w:val="24"/>
        </w:rPr>
        <w:t xml:space="preserve">nt colors of lights. As </w:t>
      </w:r>
      <w:r>
        <w:rPr>
          <w:rFonts w:ascii="Arial" w:eastAsia="宋体" w:hAnsi="Arial" w:cs="Arial"/>
          <w:sz w:val="24"/>
          <w:shd w:val="clear" w:color="auto" w:fill="FFFFFF"/>
        </w:rPr>
        <w:t>shown in the following figure.</w:t>
      </w:r>
    </w:p>
    <w:p w:rsidR="005E34A9" w:rsidRDefault="00BC133F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2835275" cy="3650615"/>
            <wp:effectExtent l="0" t="0" r="317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4A9" w:rsidRDefault="00BC133F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1-1-10</w:t>
      </w:r>
    </w:p>
    <w:sectPr w:rsidR="005E34A9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33F" w:rsidRDefault="00BC133F">
      <w:r>
        <w:separator/>
      </w:r>
    </w:p>
  </w:endnote>
  <w:endnote w:type="continuationSeparator" w:id="0">
    <w:p w:rsidR="00BC133F" w:rsidRDefault="00BC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34A9" w:rsidRDefault="00BC133F">
    <w:pPr>
      <w:pStyle w:val="a3"/>
      <w:ind w:firstLineChars="2600" w:firstLine="6240"/>
      <w:rPr>
        <w:color w:val="000000" w:themeColor="text1"/>
        <w:sz w:val="24"/>
      </w:rPr>
    </w:pPr>
    <w:r>
      <w:rPr>
        <w:rFonts w:hint="eastAsia"/>
        <w:color w:val="000000" w:themeColor="text1"/>
        <w:sz w:val="24"/>
      </w:rPr>
      <w:t>www.yahboom.com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33F" w:rsidRDefault="00BC133F">
      <w:r>
        <w:separator/>
      </w:r>
    </w:p>
  </w:footnote>
  <w:footnote w:type="continuationSeparator" w:id="0">
    <w:p w:rsidR="00BC133F" w:rsidRDefault="00BC13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34A9" w:rsidRDefault="00BC133F">
    <w:pPr>
      <w:pStyle w:val="a4"/>
    </w:pPr>
    <w:r>
      <w:rPr>
        <w:rFonts w:hint="eastAsia"/>
      </w:rPr>
      <w:t xml:space="preserve">        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A67A333"/>
    <w:multiLevelType w:val="singleLevel"/>
    <w:tmpl w:val="BA67A333"/>
    <w:lvl w:ilvl="0">
      <w:start w:val="2"/>
      <w:numFmt w:val="decimal"/>
      <w:suff w:val="space"/>
      <w:lvlText w:val="%1."/>
      <w:lvlJc w:val="left"/>
    </w:lvl>
  </w:abstractNum>
  <w:abstractNum w:abstractNumId="1">
    <w:nsid w:val="658BC924"/>
    <w:multiLevelType w:val="multilevel"/>
    <w:tmpl w:val="658BC924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1">
      <w:start w:val="1"/>
      <w:numFmt w:val="decimal"/>
      <w:lvlText w:val="%1-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-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-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5E34A9"/>
    <w:rsid w:val="00853539"/>
    <w:rsid w:val="00BC133F"/>
    <w:rsid w:val="00FA21AE"/>
    <w:rsid w:val="032C236E"/>
    <w:rsid w:val="03CE7C2A"/>
    <w:rsid w:val="040D3A6C"/>
    <w:rsid w:val="09094952"/>
    <w:rsid w:val="097D1FEB"/>
    <w:rsid w:val="09A5534A"/>
    <w:rsid w:val="0CB3603A"/>
    <w:rsid w:val="0E346B54"/>
    <w:rsid w:val="0E42352C"/>
    <w:rsid w:val="107B3F8E"/>
    <w:rsid w:val="1088450D"/>
    <w:rsid w:val="121651D6"/>
    <w:rsid w:val="154C3CE6"/>
    <w:rsid w:val="17C56DC5"/>
    <w:rsid w:val="186020A1"/>
    <w:rsid w:val="1E0E4804"/>
    <w:rsid w:val="20127372"/>
    <w:rsid w:val="221434D7"/>
    <w:rsid w:val="24C83C05"/>
    <w:rsid w:val="28410C13"/>
    <w:rsid w:val="2B1B08A7"/>
    <w:rsid w:val="315650A2"/>
    <w:rsid w:val="336E51E8"/>
    <w:rsid w:val="346374A2"/>
    <w:rsid w:val="34E84FCB"/>
    <w:rsid w:val="357F6739"/>
    <w:rsid w:val="377E0880"/>
    <w:rsid w:val="39194413"/>
    <w:rsid w:val="3E0D1ACD"/>
    <w:rsid w:val="3EF32327"/>
    <w:rsid w:val="3FA709FF"/>
    <w:rsid w:val="41220D7B"/>
    <w:rsid w:val="42763F37"/>
    <w:rsid w:val="466A7C8C"/>
    <w:rsid w:val="49544B88"/>
    <w:rsid w:val="4D534A28"/>
    <w:rsid w:val="4E4E465B"/>
    <w:rsid w:val="4F860C61"/>
    <w:rsid w:val="535366A3"/>
    <w:rsid w:val="53BD6570"/>
    <w:rsid w:val="53F36CB9"/>
    <w:rsid w:val="54072B33"/>
    <w:rsid w:val="54234255"/>
    <w:rsid w:val="56E83307"/>
    <w:rsid w:val="575B30C8"/>
    <w:rsid w:val="59361E98"/>
    <w:rsid w:val="5BB43C4E"/>
    <w:rsid w:val="5EFE244B"/>
    <w:rsid w:val="5F79379C"/>
    <w:rsid w:val="6627225A"/>
    <w:rsid w:val="67B13A8C"/>
    <w:rsid w:val="6C2D4D9A"/>
    <w:rsid w:val="6D535020"/>
    <w:rsid w:val="6E0C72A1"/>
    <w:rsid w:val="74256ED2"/>
    <w:rsid w:val="74483E95"/>
    <w:rsid w:val="76C1369A"/>
    <w:rsid w:val="76CB2DA3"/>
    <w:rsid w:val="780F1C08"/>
    <w:rsid w:val="785922B2"/>
    <w:rsid w:val="7A297B70"/>
    <w:rsid w:val="7BA15F13"/>
    <w:rsid w:val="7D62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A48D17C-F775-4F5F-B298-DAD59FD5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8</TotalTime>
  <Pages>6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2</cp:revision>
  <dcterms:created xsi:type="dcterms:W3CDTF">2018-06-26T03:23:00Z</dcterms:created>
  <dcterms:modified xsi:type="dcterms:W3CDTF">2018-10-25T02:20:00Z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