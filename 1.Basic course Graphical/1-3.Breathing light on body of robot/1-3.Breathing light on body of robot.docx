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B64E1F" w:rsidRDefault="004349C4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1-3.Breathing light on body of robot</w:t>
      </w:r>
    </w:p>
    <w:p w:rsidR="00B64E1F" w:rsidRDefault="004349C4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colorful lights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 pins connected to the colorful lights in the schematic.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154045" cy="3640455"/>
            <wp:effectExtent l="0" t="0" r="8255" b="17145"/>
            <wp:docPr id="11" name="图片 11" descr="车身流水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车身流水灯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1-3-1 </w:t>
      </w:r>
      <w:r>
        <w:rPr>
          <w:rFonts w:ascii="Arial" w:eastAsia="宋体" w:hAnsi="Arial" w:cs="Arial"/>
          <w:sz w:val="24"/>
        </w:rPr>
        <w:t xml:space="preserve">colorful lights on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（</w:t>
      </w:r>
      <w:r>
        <w:rPr>
          <w:rFonts w:ascii="Arial" w:eastAsia="宋体" w:hAnsi="Arial" w:cs="Arial"/>
          <w:sz w:val="24"/>
        </w:rPr>
        <w:t>back</w:t>
      </w:r>
      <w:r>
        <w:rPr>
          <w:rFonts w:ascii="Arial" w:eastAsia="宋体" w:hAnsi="Arial" w:cs="Arial"/>
          <w:sz w:val="24"/>
        </w:rPr>
        <w:t>）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082290" cy="3170555"/>
            <wp:effectExtent l="0" t="0" r="3810" b="10795"/>
            <wp:docPr id="18" name="图片 18" descr="E55$H1KR5@HL69%PXGH))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55$H1KR5@HL69%PXGH))A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ind w:firstLine="420"/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1-3-2 </w:t>
      </w:r>
      <w:r>
        <w:rPr>
          <w:rFonts w:ascii="Arial" w:eastAsia="宋体" w:hAnsi="Arial" w:cs="Arial"/>
          <w:sz w:val="24"/>
        </w:rPr>
        <w:t xml:space="preserve">colorful lights on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</w:p>
    <w:p w:rsidR="00B64E1F" w:rsidRDefault="00B64E1F">
      <w:pPr>
        <w:jc w:val="center"/>
        <w:rPr>
          <w:rFonts w:ascii="Arial" w:hAnsi="Arial" w:cs="Arial"/>
          <w:sz w:val="24"/>
        </w:rPr>
      </w:pPr>
    </w:p>
    <w:p w:rsidR="00B64E1F" w:rsidRDefault="004349C4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 can make different colors of light and brightness by programming.</w:t>
      </w:r>
    </w:p>
    <w:p w:rsidR="00B64E1F" w:rsidRDefault="004349C4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865" cy="1303655"/>
            <wp:effectExtent l="0" t="0" r="698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4E1F" w:rsidRDefault="004349C4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1-3-3 </w:t>
      </w:r>
      <w:r>
        <w:rPr>
          <w:rFonts w:ascii="Arial" w:eastAsia="宋体" w:hAnsi="Arial" w:cs="Arial"/>
          <w:sz w:val="24"/>
        </w:rPr>
        <w:t>schematic</w:t>
      </w:r>
    </w:p>
    <w:p w:rsidR="00B64E1F" w:rsidRDefault="004349C4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72405" cy="4830445"/>
            <wp:effectExtent l="0" t="0" r="4445" b="8255"/>
            <wp:docPr id="12" name="图片 12" descr="IMG_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058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ind w:firstLine="420"/>
        <w:jc w:val="center"/>
        <w:rPr>
          <w:rFonts w:ascii="Arial" w:eastAsia="黑体" w:hAnsi="Arial" w:cs="Arial"/>
          <w:sz w:val="24"/>
        </w:rPr>
      </w:pPr>
      <w:bookmarkStart w:id="0" w:name="OLE_LINK2"/>
      <w:r>
        <w:rPr>
          <w:rFonts w:ascii="Arial" w:eastAsia="黑体" w:hAnsi="Arial" w:cs="Arial"/>
          <w:sz w:val="24"/>
        </w:rPr>
        <w:t>1-3-</w:t>
      </w:r>
      <w:proofErr w:type="gramStart"/>
      <w:r>
        <w:rPr>
          <w:rFonts w:ascii="Arial" w:eastAsia="黑体" w:hAnsi="Arial" w:cs="Arial"/>
          <w:sz w:val="24"/>
        </w:rPr>
        <w:t>4  Pins</w:t>
      </w:r>
      <w:proofErr w:type="gramEnd"/>
      <w:r>
        <w:rPr>
          <w:rFonts w:ascii="Arial" w:eastAsia="黑体" w:hAnsi="Arial" w:cs="Arial"/>
          <w:sz w:val="24"/>
        </w:rPr>
        <w:t xml:space="preserve"> of </w:t>
      </w:r>
      <w:proofErr w:type="spellStart"/>
      <w:r>
        <w:rPr>
          <w:rFonts w:ascii="Arial" w:eastAsia="黑体" w:hAnsi="Arial" w:cs="Arial"/>
          <w:sz w:val="24"/>
        </w:rPr>
        <w:t>Micro:bit</w:t>
      </w:r>
      <w:proofErr w:type="spellEnd"/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bookmarkStart w:id="1" w:name="OLE_LINK3"/>
      <w:bookmarkEnd w:id="0"/>
      <w:r>
        <w:rPr>
          <w:rFonts w:ascii="Arial" w:eastAsia="宋体" w:hAnsi="Arial" w:cs="Arial"/>
          <w:sz w:val="24"/>
        </w:rPr>
        <w:t xml:space="preserve">From the schematic diagram in P1-3-3, you can see that </w:t>
      </w:r>
      <w:r>
        <w:rPr>
          <w:rFonts w:ascii="Arial" w:eastAsia="宋体" w:hAnsi="Arial" w:cs="Arial"/>
          <w:sz w:val="24"/>
        </w:rPr>
        <w:t xml:space="preserve">the colorful lights is connected to the P16 of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bookmarkEnd w:id="1"/>
    <w:p w:rsidR="00B64E1F" w:rsidRDefault="004349C4">
      <w:pPr>
        <w:jc w:val="left"/>
        <w:rPr>
          <w:rFonts w:ascii="Arial" w:eastAsia="宋体" w:hAnsi="Arial" w:cs="Arial"/>
          <w:sz w:val="24"/>
        </w:rPr>
      </w:pPr>
      <w:proofErr w:type="spellStart"/>
      <w:r>
        <w:rPr>
          <w:rFonts w:ascii="Arial" w:eastAsia="宋体" w:hAnsi="Arial" w:cs="Arial"/>
          <w:sz w:val="24"/>
        </w:rPr>
        <w:t>Note</w:t>
      </w:r>
      <w:proofErr w:type="gramStart"/>
      <w:r>
        <w:rPr>
          <w:rFonts w:ascii="Arial" w:eastAsia="宋体" w:hAnsi="Arial" w:cs="Arial"/>
          <w:sz w:val="24"/>
        </w:rPr>
        <w:t>:In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the bottom layer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package has been set parameter for the user, you can directly drag the colorful lights building blocks.</w:t>
      </w:r>
    </w:p>
    <w:p w:rsidR="00B64E1F" w:rsidRDefault="00B64E1F">
      <w:pPr>
        <w:jc w:val="left"/>
        <w:rPr>
          <w:rFonts w:ascii="Arial" w:eastAsia="宋体" w:hAnsi="Arial" w:cs="Arial"/>
          <w:sz w:val="24"/>
        </w:rPr>
      </w:pPr>
    </w:p>
    <w:p w:rsidR="00B64E1F" w:rsidRDefault="004349C4">
      <w:pPr>
        <w:numPr>
          <w:ilvl w:val="0"/>
          <w:numId w:val="1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In this course, we learns the new</w:t>
      </w:r>
      <w:r>
        <w:rPr>
          <w:rFonts w:ascii="Arial" w:eastAsia="宋体" w:hAnsi="Arial" w:cs="Arial"/>
          <w:sz w:val="24"/>
        </w:rPr>
        <w:t xml:space="preserve"> game of colorful lamps - breathing lights. Breathing light: the colorful lamps are changed gradually from light to dark by </w:t>
      </w:r>
      <w:r>
        <w:rPr>
          <w:rFonts w:ascii="Arial" w:eastAsia="宋体" w:hAnsi="Arial" w:cs="Arial"/>
          <w:sz w:val="24"/>
        </w:rPr>
        <w:lastRenderedPageBreak/>
        <w:t xml:space="preserve">the control of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 It feels like a person is breathing.</w:t>
      </w:r>
    </w:p>
    <w:p w:rsidR="00B64E1F" w:rsidRDefault="004349C4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B64E1F" w:rsidRDefault="004349C4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/microbit.org/</w:t>
      </w:r>
    </w:p>
    <w:p w:rsidR="00B64E1F" w:rsidRDefault="004349C4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B64E1F" w:rsidRDefault="004349C4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4E1F" w:rsidRDefault="004349C4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B64E1F" w:rsidRDefault="004349C4">
      <w:pPr>
        <w:jc w:val="left"/>
        <w:rPr>
          <w:rFonts w:ascii="Arial" w:eastAsia="微软雅黑" w:hAnsi="Arial" w:cs="Arial"/>
          <w:b/>
          <w:bCs/>
          <w:color w:val="FF0000"/>
          <w:sz w:val="24"/>
        </w:rPr>
      </w:pPr>
      <w:r>
        <w:rPr>
          <w:rFonts w:ascii="Arial" w:eastAsia="微软雅黑" w:hAnsi="Arial" w:cs="Arial"/>
          <w:b/>
          <w:bCs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73675" cy="4897120"/>
            <wp:effectExtent l="0" t="0" r="3175" b="177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1-3-5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B64E1F" w:rsidRDefault="004349C4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</w:t>
      </w:r>
      <w:bookmarkStart w:id="2" w:name="OLE_LINK1"/>
      <w:r>
        <w:rPr>
          <w:rFonts w:ascii="Arial" w:eastAsia="宋体" w:hAnsi="Arial" w:cs="Arial"/>
          <w:sz w:val="24"/>
          <w:shd w:val="clear" w:color="auto" w:fill="FFFFFF"/>
        </w:rPr>
        <w:t>shown in the following figure</w:t>
      </w:r>
      <w:bookmarkEnd w:id="2"/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3617595" cy="3894455"/>
            <wp:effectExtent l="0" t="0" r="1905" b="10795"/>
            <wp:docPr id="21" name="图片 21" descr="呼吸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呼吸灯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1-3-6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846320" cy="3557270"/>
            <wp:effectExtent l="0" t="0" r="11430" b="5080"/>
            <wp:docPr id="22" name="图片 22" descr="呼吸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呼吸灯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1-3-7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4454525" cy="3811270"/>
            <wp:effectExtent l="0" t="0" r="3175" b="17780"/>
            <wp:docPr id="23" name="图片 23" descr="车身流水灯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车身流水灯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1-3-8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399915" cy="3793490"/>
            <wp:effectExtent l="0" t="0" r="635" b="16510"/>
            <wp:docPr id="24" name="图片 24" descr="车身流水灯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车身流水灯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1-3-9</w:t>
      </w:r>
    </w:p>
    <w:p w:rsidR="00B64E1F" w:rsidRDefault="00DB6A89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3BF9F10" wp14:editId="156C8C02">
            <wp:extent cx="5274310" cy="3159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1-3-10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951095" cy="3521710"/>
            <wp:effectExtent l="0" t="0" r="1905" b="2540"/>
            <wp:docPr id="26" name="图片 26" descr="车身流水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车身流水灯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1-3-11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087620" cy="4218940"/>
            <wp:effectExtent l="0" t="0" r="17780" b="10160"/>
            <wp:docPr id="27" name="图片 27" descr="车声流水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车声流水灯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1-3-12</w:t>
      </w:r>
    </w:p>
    <w:p w:rsidR="00B64E1F" w:rsidRDefault="004349C4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B64E1F" w:rsidRDefault="004349C4">
      <w:pPr>
        <w:ind w:firstLine="420"/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1-3</w:t>
      </w:r>
      <w:r>
        <w:rPr>
          <w:rFonts w:ascii="Arial" w:eastAsia="宋体" w:hAnsi="Arial" w:cs="Arial"/>
          <w:sz w:val="24"/>
        </w:rPr>
        <w:t xml:space="preserve">-13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2880" cy="3398520"/>
            <wp:effectExtent l="0" t="0" r="13970" b="1143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lastRenderedPageBreak/>
        <w:t>1-3-13</w:t>
      </w:r>
    </w:p>
    <w:p w:rsidR="00B64E1F" w:rsidRDefault="004349C4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B64E1F" w:rsidRDefault="004349C4">
      <w:pPr>
        <w:jc w:val="left"/>
        <w:rPr>
          <w:rFonts w:ascii="Arial" w:eastAsia="宋体" w:hAnsi="Arial" w:cs="Arial"/>
          <w:sz w:val="24"/>
        </w:rPr>
      </w:pPr>
      <w:r>
        <w:rPr>
          <w:rFonts w:ascii="Arial" w:hAnsi="Arial" w:cs="Arial"/>
          <w:sz w:val="24"/>
        </w:rPr>
        <w:t xml:space="preserve">After the code is uploaded. You can see that the colorful lamps of robot </w:t>
      </w:r>
      <w:r>
        <w:rPr>
          <w:rFonts w:ascii="Arial" w:eastAsia="宋体" w:hAnsi="Arial" w:cs="Arial"/>
          <w:sz w:val="24"/>
        </w:rPr>
        <w:t xml:space="preserve">are changed gradually from light to dark by the control of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. It feels like a person is breathing. </w:t>
      </w:r>
      <w:r>
        <w:rPr>
          <w:rFonts w:ascii="Arial" w:hAnsi="Arial" w:cs="Arial"/>
          <w:sz w:val="24"/>
        </w:rPr>
        <w:t xml:space="preserve">As </w:t>
      </w:r>
      <w:r>
        <w:rPr>
          <w:rFonts w:ascii="Arial" w:eastAsia="宋体" w:hAnsi="Arial" w:cs="Arial"/>
          <w:sz w:val="24"/>
          <w:shd w:val="clear" w:color="auto" w:fill="FFFFFF"/>
        </w:rPr>
        <w:t>shown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in the following figure.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411730" cy="2908935"/>
            <wp:effectExtent l="0" t="0" r="762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r="7204"/>
                    <a:stretch>
                      <a:fillRect/>
                    </a:stretch>
                  </pic:blipFill>
                  <pic:spPr>
                    <a:xfrm>
                      <a:off x="0" y="0"/>
                      <a:ext cx="2412018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</w:t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360930" cy="2896870"/>
            <wp:effectExtent l="0" t="0" r="1270" b="177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4E1F" w:rsidRDefault="004349C4">
      <w:pPr>
        <w:numPr>
          <w:ilvl w:val="0"/>
          <w:numId w:val="2"/>
        </w:num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         (b)</w:t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486025" cy="2867660"/>
            <wp:effectExtent l="0" t="0" r="9525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</w:t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431415" cy="2868930"/>
            <wp:effectExtent l="0" t="0" r="698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4E1F" w:rsidRDefault="004349C4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(c)                                 (</w:t>
      </w:r>
      <w:proofErr w:type="gramStart"/>
      <w:r>
        <w:rPr>
          <w:rFonts w:ascii="Arial" w:hAnsi="Arial" w:cs="Arial"/>
          <w:sz w:val="24"/>
        </w:rPr>
        <w:t>d</w:t>
      </w:r>
      <w:proofErr w:type="gramEnd"/>
      <w:r>
        <w:rPr>
          <w:rFonts w:ascii="Arial" w:hAnsi="Arial" w:cs="Arial"/>
          <w:sz w:val="24"/>
        </w:rPr>
        <w:t>)</w:t>
      </w:r>
    </w:p>
    <w:p w:rsidR="00B64E1F" w:rsidRDefault="004349C4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1-3-14</w:t>
      </w:r>
    </w:p>
    <w:sectPr w:rsidR="00B64E1F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9C4" w:rsidRDefault="004349C4">
      <w:r>
        <w:separator/>
      </w:r>
    </w:p>
  </w:endnote>
  <w:endnote w:type="continuationSeparator" w:id="0">
    <w:p w:rsidR="004349C4" w:rsidRDefault="00434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4E1F" w:rsidRDefault="004349C4">
    <w:pPr>
      <w:pStyle w:val="a3"/>
      <w:ind w:firstLineChars="2600" w:firstLine="6240"/>
      <w:rPr>
        <w:sz w:val="24"/>
      </w:rPr>
    </w:pPr>
    <w:r>
      <w:rPr>
        <w:rFonts w:hint="eastAsia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9C4" w:rsidRDefault="004349C4">
      <w:r>
        <w:separator/>
      </w:r>
    </w:p>
  </w:footnote>
  <w:footnote w:type="continuationSeparator" w:id="0">
    <w:p w:rsidR="004349C4" w:rsidRDefault="004349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4E1F" w:rsidRDefault="004349C4">
    <w:pPr>
      <w:pStyle w:val="a4"/>
    </w:pPr>
    <w:r>
      <w:rPr>
        <w:rFonts w:hint="eastAsia"/>
      </w:rPr>
      <w:t xml:space="preserve">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2045335" cy="311785"/>
          <wp:effectExtent l="0" t="0" r="12065" b="12065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45335" cy="3117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abstractNum w:abstractNumId="1">
    <w:nsid w:val="2FDB939A"/>
    <w:multiLevelType w:val="singleLevel"/>
    <w:tmpl w:val="2FDB939A"/>
    <w:lvl w:ilvl="0">
      <w:start w:val="1"/>
      <w:numFmt w:val="lowerLetter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4349C4"/>
    <w:rsid w:val="00B64E1F"/>
    <w:rsid w:val="00DB6A89"/>
    <w:rsid w:val="0C7C07DA"/>
    <w:rsid w:val="0DD052E5"/>
    <w:rsid w:val="107B3F8E"/>
    <w:rsid w:val="16A64FA1"/>
    <w:rsid w:val="176239D4"/>
    <w:rsid w:val="17C42F3F"/>
    <w:rsid w:val="187B6F2A"/>
    <w:rsid w:val="194914E3"/>
    <w:rsid w:val="1F2A33BB"/>
    <w:rsid w:val="221434D7"/>
    <w:rsid w:val="23C71D62"/>
    <w:rsid w:val="2D3F1D7B"/>
    <w:rsid w:val="336E51E8"/>
    <w:rsid w:val="359D3E1A"/>
    <w:rsid w:val="377E0880"/>
    <w:rsid w:val="378F6AE3"/>
    <w:rsid w:val="3CBB04C7"/>
    <w:rsid w:val="48381F7D"/>
    <w:rsid w:val="4A9D010A"/>
    <w:rsid w:val="52E51377"/>
    <w:rsid w:val="54072B33"/>
    <w:rsid w:val="562B4AD9"/>
    <w:rsid w:val="57E84B56"/>
    <w:rsid w:val="59DB615C"/>
    <w:rsid w:val="5BF458F8"/>
    <w:rsid w:val="692D0F9B"/>
    <w:rsid w:val="6CB63F3F"/>
    <w:rsid w:val="6D535020"/>
    <w:rsid w:val="6FE2171F"/>
    <w:rsid w:val="73BD3F12"/>
    <w:rsid w:val="77DB6F28"/>
    <w:rsid w:val="785922B2"/>
    <w:rsid w:val="7B23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54FBD17-BFCA-42EC-BA51-B4539B51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3</TotalTime>
  <Pages>9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2</cp:revision>
  <dcterms:created xsi:type="dcterms:W3CDTF">2018-06-26T03:23:00Z</dcterms:created>
  <dcterms:modified xsi:type="dcterms:W3CDTF">2018-10-25T02:27:00Z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